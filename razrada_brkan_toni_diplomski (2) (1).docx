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1D5D" w14:textId="11CB5119" w:rsidR="009360D5" w:rsidRDefault="009360D5" w:rsidP="00EB553B">
      <w:pPr>
        <w:spacing w:before="120" w:after="120" w:line="32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Odsjek za računarstvo</w:t>
      </w:r>
      <w:r>
        <w:rPr>
          <w:b/>
          <w:sz w:val="28"/>
          <w:szCs w:val="28"/>
        </w:rPr>
        <w:br/>
        <w:t xml:space="preserve">RAZRADA </w:t>
      </w:r>
      <w:r w:rsidR="00D2703C">
        <w:rPr>
          <w:b/>
          <w:sz w:val="28"/>
          <w:szCs w:val="28"/>
        </w:rPr>
        <w:t xml:space="preserve">TEME </w:t>
      </w:r>
      <w:r w:rsidR="00A16DDB">
        <w:rPr>
          <w:b/>
          <w:sz w:val="28"/>
          <w:szCs w:val="28"/>
        </w:rPr>
        <w:t>DIPLOMSKOG</w:t>
      </w:r>
      <w:r w:rsidR="00D2703C">
        <w:rPr>
          <w:b/>
          <w:sz w:val="28"/>
          <w:szCs w:val="28"/>
        </w:rPr>
        <w:t xml:space="preserve"> RADA</w:t>
      </w:r>
      <w:r>
        <w:rPr>
          <w:b/>
          <w:sz w:val="28"/>
          <w:szCs w:val="28"/>
        </w:rPr>
        <w:br/>
        <w:t>ak.</w:t>
      </w:r>
      <w:r w:rsidR="00D2703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god. 202</w:t>
      </w:r>
      <w:r w:rsidR="00494C37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./2</w:t>
      </w:r>
      <w:r w:rsidR="00494C37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.</w:t>
      </w:r>
    </w:p>
    <w:p w14:paraId="0FAFD70B" w14:textId="797323FD" w:rsidR="00E32620" w:rsidRPr="00E32620" w:rsidRDefault="00E32620" w:rsidP="00E32620">
      <w:pPr>
        <w:spacing w:line="240" w:lineRule="auto"/>
        <w:jc w:val="center"/>
        <w:rPr>
          <w:b/>
          <w:sz w:val="24"/>
          <w:szCs w:val="24"/>
        </w:rPr>
      </w:pPr>
      <w:r w:rsidRPr="00E32620">
        <w:rPr>
          <w:b/>
          <w:sz w:val="24"/>
          <w:szCs w:val="24"/>
        </w:rPr>
        <w:t xml:space="preserve">Stručni diplomski studij </w:t>
      </w:r>
      <w:r w:rsidR="003A5CA5">
        <w:rPr>
          <w:b/>
          <w:sz w:val="24"/>
          <w:szCs w:val="24"/>
        </w:rPr>
        <w:t>Primijenjeno r</w:t>
      </w:r>
      <w:r w:rsidRPr="00E32620">
        <w:rPr>
          <w:b/>
          <w:sz w:val="24"/>
          <w:szCs w:val="24"/>
        </w:rPr>
        <w:t>ačunarstvo</w:t>
      </w: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1129"/>
        <w:gridCol w:w="282"/>
        <w:gridCol w:w="1807"/>
        <w:gridCol w:w="3061"/>
        <w:gridCol w:w="898"/>
        <w:gridCol w:w="2232"/>
      </w:tblGrid>
      <w:tr w:rsidR="001B26EB" w14:paraId="68801371" w14:textId="4AC3B614" w:rsidTr="00376177">
        <w:trPr>
          <w:trHeight w:val="454"/>
        </w:trPr>
        <w:tc>
          <w:tcPr>
            <w:tcW w:w="1129" w:type="dxa"/>
            <w:tcBorders>
              <w:bottom w:val="single" w:sz="4" w:space="0" w:color="auto"/>
              <w:right w:val="nil"/>
            </w:tcBorders>
            <w:vAlign w:val="center"/>
          </w:tcPr>
          <w:p w14:paraId="5D125E50" w14:textId="2316FE6D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Mentor:</w:t>
            </w:r>
          </w:p>
        </w:tc>
        <w:tc>
          <w:tcPr>
            <w:tcW w:w="5150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FA9A0" w14:textId="10563DA0" w:rsidR="009D2E82" w:rsidRPr="009D2E82" w:rsidRDefault="00D02010" w:rsidP="005B1832">
            <w:pPr>
              <w:spacing w:before="60" w:after="60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0" w:name="Text12"/>
            <w:r>
              <w:instrText xml:space="preserve"> FORMTEXT </w:instrText>
            </w:r>
            <w:r>
              <w:fldChar w:fldCharType="separate"/>
            </w:r>
            <w:r w:rsidR="00D3693A">
              <w:rPr>
                <w:noProof/>
              </w:rPr>
              <w:t>Dario Džale</w:t>
            </w:r>
            <w:r>
              <w:fldChar w:fldCharType="end"/>
            </w:r>
            <w:bookmarkEnd w:id="0"/>
          </w:p>
        </w:tc>
        <w:tc>
          <w:tcPr>
            <w:tcW w:w="898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B901A0" w14:textId="1BB51913" w:rsidR="009D2E82" w:rsidRDefault="009D2E82" w:rsidP="005B1832">
            <w:pPr>
              <w:spacing w:before="60" w:after="60"/>
            </w:pPr>
            <w:r>
              <w:rPr>
                <w:b/>
              </w:rPr>
              <w:t>Datum</w:t>
            </w:r>
            <w:r w:rsidRPr="009360D5">
              <w:rPr>
                <w:b/>
              </w:rPr>
              <w:t>:</w:t>
            </w:r>
            <w:r>
              <w:t xml:space="preserve"> </w:t>
            </w:r>
          </w:p>
        </w:tc>
        <w:tc>
          <w:tcPr>
            <w:tcW w:w="2232" w:type="dxa"/>
            <w:tcBorders>
              <w:left w:val="nil"/>
              <w:bottom w:val="single" w:sz="4" w:space="0" w:color="auto"/>
            </w:tcBorders>
            <w:vAlign w:val="center"/>
          </w:tcPr>
          <w:p w14:paraId="512CF1C9" w14:textId="478F8BEE" w:rsidR="009D2E82" w:rsidRDefault="00E32620" w:rsidP="005B1832">
            <w:pPr>
              <w:spacing w:before="60" w:after="6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" w:name="Text13"/>
            <w:r>
              <w:instrText xml:space="preserve"> FORMTEXT </w:instrText>
            </w:r>
            <w:r>
              <w:fldChar w:fldCharType="separate"/>
            </w:r>
            <w:r w:rsidR="00CD2192">
              <w:rPr>
                <w:noProof/>
              </w:rPr>
              <w:t>2.3.2026.</w:t>
            </w:r>
            <w:r>
              <w:fldChar w:fldCharType="end"/>
            </w:r>
            <w:bookmarkEnd w:id="1"/>
          </w:p>
        </w:tc>
      </w:tr>
      <w:tr w:rsidR="001B26EB" w14:paraId="138431F8" w14:textId="77777777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1476B85C" w14:textId="365F6FAD" w:rsidR="00E32620" w:rsidRPr="00D2703C" w:rsidRDefault="00E32620" w:rsidP="005B1832">
            <w:pPr>
              <w:spacing w:before="60" w:after="60"/>
            </w:pPr>
            <w:r w:rsidRPr="009360D5">
              <w:rPr>
                <w:b/>
              </w:rPr>
              <w:t>Student:</w:t>
            </w:r>
            <w:r>
              <w:rPr>
                <w:b/>
              </w:rPr>
              <w:t xml:space="preserve"> 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6310B888" w14:textId="78788EE8" w:rsidR="00E32620" w:rsidRDefault="00E32620" w:rsidP="005B1832">
            <w:pPr>
              <w:spacing w:before="60" w:after="60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instrText xml:space="preserve"> FORMTEXT </w:instrText>
            </w:r>
            <w:r>
              <w:fldChar w:fldCharType="separate"/>
            </w:r>
            <w:r w:rsidR="00CD2192">
              <w:rPr>
                <w:noProof/>
              </w:rPr>
              <w:t>Toni Brkan</w:t>
            </w:r>
            <w:r>
              <w:fldChar w:fldCharType="end"/>
            </w:r>
            <w:bookmarkEnd w:id="2"/>
          </w:p>
        </w:tc>
      </w:tr>
      <w:tr w:rsidR="001B26EB" w14:paraId="5E83C382" w14:textId="49B3F5BC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517DB489" w14:textId="7EC96ACB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Predmet: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17E71526" w14:textId="359BFAAE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instrText xml:space="preserve"> FORMTEXT </w:instrText>
            </w:r>
            <w:r>
              <w:fldChar w:fldCharType="separate"/>
            </w:r>
            <w:r w:rsidR="00D3693A">
              <w:rPr>
                <w:noProof/>
              </w:rPr>
              <w:t>Programsko inženjerstvo</w:t>
            </w:r>
            <w:r>
              <w:fldChar w:fldCharType="end"/>
            </w:r>
            <w:bookmarkEnd w:id="3"/>
          </w:p>
        </w:tc>
      </w:tr>
      <w:tr w:rsidR="001B26EB" w14:paraId="3FDF4B6C" w14:textId="6862A5A1" w:rsidTr="00376177">
        <w:trPr>
          <w:trHeight w:val="454"/>
        </w:trPr>
        <w:tc>
          <w:tcPr>
            <w:tcW w:w="1411" w:type="dxa"/>
            <w:gridSpan w:val="2"/>
            <w:tcBorders>
              <w:right w:val="nil"/>
            </w:tcBorders>
            <w:vAlign w:val="center"/>
          </w:tcPr>
          <w:p w14:paraId="7FF046F6" w14:textId="1012E449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Naslov rada:</w:t>
            </w:r>
            <w:r>
              <w:t xml:space="preserve"> </w:t>
            </w:r>
          </w:p>
        </w:tc>
        <w:tc>
          <w:tcPr>
            <w:tcW w:w="7998" w:type="dxa"/>
            <w:gridSpan w:val="4"/>
            <w:tcBorders>
              <w:left w:val="nil"/>
            </w:tcBorders>
            <w:vAlign w:val="center"/>
          </w:tcPr>
          <w:p w14:paraId="2B78F5AB" w14:textId="3C1EC561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>
              <w:instrText xml:space="preserve"> FORMTEXT </w:instrText>
            </w:r>
            <w:r>
              <w:fldChar w:fldCharType="separate"/>
            </w:r>
            <w:r w:rsidR="00CD2192">
              <w:rPr>
                <w:noProof/>
              </w:rPr>
              <w:t xml:space="preserve">Usporedba pristupa dizajnu softwarea kroz primjer admin aplikacije za izdavanje atesta </w:t>
            </w:r>
            <w:r>
              <w:fldChar w:fldCharType="end"/>
            </w:r>
            <w:bookmarkEnd w:id="4"/>
          </w:p>
        </w:tc>
      </w:tr>
      <w:tr w:rsidR="001B26EB" w14:paraId="2DA7645F" w14:textId="12AD7BCA" w:rsidTr="00E32620">
        <w:trPr>
          <w:trHeight w:val="634"/>
        </w:trPr>
        <w:tc>
          <w:tcPr>
            <w:tcW w:w="3218" w:type="dxa"/>
            <w:gridSpan w:val="3"/>
            <w:tcBorders>
              <w:right w:val="nil"/>
            </w:tcBorders>
          </w:tcPr>
          <w:p w14:paraId="5FF0A2EE" w14:textId="22A5B9C4" w:rsidR="009D2E82" w:rsidRPr="009360D5" w:rsidRDefault="009D2E82" w:rsidP="00376177">
            <w:pPr>
              <w:spacing w:before="60"/>
              <w:ind w:right="-147"/>
              <w:rPr>
                <w:b/>
              </w:rPr>
            </w:pPr>
            <w:r>
              <w:rPr>
                <w:b/>
              </w:rPr>
              <w:t>Naslov rada na engleskom jeziku:</w:t>
            </w:r>
          </w:p>
        </w:tc>
        <w:tc>
          <w:tcPr>
            <w:tcW w:w="6191" w:type="dxa"/>
            <w:gridSpan w:val="3"/>
            <w:tcBorders>
              <w:left w:val="nil"/>
            </w:tcBorders>
          </w:tcPr>
          <w:p w14:paraId="2472AA68" w14:textId="0B9ACFEF" w:rsidR="009D2E82" w:rsidRPr="009D2E82" w:rsidRDefault="00FB4EE6" w:rsidP="00376177">
            <w:pPr>
              <w:tabs>
                <w:tab w:val="left" w:pos="2296"/>
              </w:tabs>
              <w:spacing w:before="60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 w:rsidR="00CD2192" w:rsidRPr="00CD2192">
              <w:rPr>
                <w:noProof/>
              </w:rPr>
              <w:t>approaches to software design through the example of an admin application for issuing certificates</w:t>
            </w:r>
            <w:r>
              <w:fldChar w:fldCharType="end"/>
            </w:r>
            <w:bookmarkEnd w:id="5"/>
          </w:p>
        </w:tc>
      </w:tr>
      <w:tr w:rsidR="001B26EB" w14:paraId="3655B899" w14:textId="77777777" w:rsidTr="00E32620">
        <w:trPr>
          <w:trHeight w:val="700"/>
        </w:trPr>
        <w:tc>
          <w:tcPr>
            <w:tcW w:w="9409" w:type="dxa"/>
            <w:gridSpan w:val="6"/>
          </w:tcPr>
          <w:p w14:paraId="745D320B" w14:textId="4ABAB4BB" w:rsidR="00272D76" w:rsidRDefault="001C497A" w:rsidP="00376177">
            <w:pPr>
              <w:spacing w:before="60"/>
            </w:pPr>
            <w:r w:rsidRPr="001C497A">
              <w:rPr>
                <w:b/>
              </w:rPr>
              <w:t>Alati i tehnologije</w:t>
            </w:r>
            <w:r w:rsidRPr="00BA18DD">
              <w:rPr>
                <w:b/>
                <w:bCs/>
              </w:rPr>
              <w:t xml:space="preserve"> koji će se koristiti za izradu </w:t>
            </w:r>
            <w:r w:rsidR="00BA18DD" w:rsidRPr="00BA18DD">
              <w:rPr>
                <w:b/>
                <w:bCs/>
              </w:rPr>
              <w:t>rada</w:t>
            </w:r>
            <w:r>
              <w:t xml:space="preserve">: </w:t>
            </w:r>
            <w:r w:rsidR="005526FB"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</w:textInput>
                </w:ffData>
              </w:fldChar>
            </w:r>
            <w:bookmarkStart w:id="6" w:name="Text8"/>
            <w:r w:rsidR="005526FB">
              <w:instrText xml:space="preserve"> FORMTEXT </w:instrText>
            </w:r>
            <w:r w:rsidR="005526FB">
              <w:fldChar w:fldCharType="separate"/>
            </w:r>
            <w:r w:rsidR="00CD2192">
              <w:rPr>
                <w:noProof/>
              </w:rPr>
              <w:t>Java, Angular, Docker, Mysql, kafka</w:t>
            </w:r>
            <w:r w:rsidR="005526FB">
              <w:fldChar w:fldCharType="end"/>
            </w:r>
            <w:bookmarkEnd w:id="6"/>
          </w:p>
        </w:tc>
      </w:tr>
      <w:tr w:rsidR="001B26EB" w14:paraId="0B170ED8" w14:textId="77777777" w:rsidTr="00205BDD">
        <w:trPr>
          <w:trHeight w:val="2536"/>
        </w:trPr>
        <w:tc>
          <w:tcPr>
            <w:tcW w:w="9409" w:type="dxa"/>
            <w:gridSpan w:val="6"/>
          </w:tcPr>
          <w:p w14:paraId="4F04B3AE" w14:textId="77777777" w:rsidR="006A1E52" w:rsidRDefault="006A1E52" w:rsidP="00376177">
            <w:pPr>
              <w:spacing w:before="60"/>
              <w:rPr>
                <w:b/>
              </w:rPr>
            </w:pPr>
            <w:r>
              <w:rPr>
                <w:b/>
              </w:rPr>
              <w:t>Opis zadatka:</w:t>
            </w:r>
          </w:p>
          <w:p w14:paraId="52D5FEC0" w14:textId="05E66480" w:rsidR="0005178F" w:rsidRDefault="00992478" w:rsidP="001752B8">
            <w:pPr>
              <w:spacing w:before="6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7" w:name="Text9"/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 w:rsidR="00CD2192">
              <w:rPr>
                <w:bCs/>
              </w:rPr>
              <w:t>Izrada admin aplikacije za potrebe firme koja izdaje ateste, te prikaz i usporedba različitih mogućih pristupa u dizajnu aplikacije.</w:t>
            </w:r>
            <w:r>
              <w:rPr>
                <w:bCs/>
              </w:rPr>
              <w:fldChar w:fldCharType="end"/>
            </w:r>
            <w:bookmarkEnd w:id="7"/>
          </w:p>
          <w:p w14:paraId="7DFA6C3B" w14:textId="1C2FB4A5" w:rsidR="0005178F" w:rsidRPr="0005178F" w:rsidRDefault="0005178F" w:rsidP="00376177">
            <w:pPr>
              <w:spacing w:before="60"/>
              <w:rPr>
                <w:bCs/>
              </w:rPr>
            </w:pPr>
          </w:p>
        </w:tc>
      </w:tr>
    </w:tbl>
    <w:p w14:paraId="6263763C" w14:textId="77777777" w:rsidR="00991BB5" w:rsidRDefault="00991BB5" w:rsidP="00991BB5">
      <w:pPr>
        <w:rPr>
          <w:bCs/>
        </w:rPr>
      </w:pPr>
    </w:p>
    <w:p w14:paraId="147D2E61" w14:textId="77777777" w:rsidR="00991BB5" w:rsidRDefault="00991BB5" w:rsidP="00991BB5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91BB5" w14:paraId="18DBCFD3" w14:textId="77777777" w:rsidTr="00826284">
        <w:trPr>
          <w:trHeight w:val="3984"/>
        </w:trPr>
        <w:tc>
          <w:tcPr>
            <w:tcW w:w="9062" w:type="dxa"/>
          </w:tcPr>
          <w:p w14:paraId="1CBBB4E4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Datum prezentacije: _________________</w:t>
            </w:r>
          </w:p>
          <w:p w14:paraId="6817412E" w14:textId="77777777" w:rsidR="00991BB5" w:rsidRDefault="00991BB5" w:rsidP="00826284">
            <w:pPr>
              <w:rPr>
                <w:bCs/>
              </w:rPr>
            </w:pPr>
          </w:p>
          <w:p w14:paraId="5F2C5DF2" w14:textId="77777777" w:rsidR="00991BB5" w:rsidRDefault="00991BB5" w:rsidP="00826284">
            <w:pPr>
              <w:rPr>
                <w:bCs/>
              </w:rPr>
            </w:pPr>
          </w:p>
          <w:p w14:paraId="441CFDC2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Prisutni:</w:t>
            </w:r>
          </w:p>
          <w:p w14:paraId="273FC415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545233D7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709BB39E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20469F8C" w14:textId="77777777" w:rsidR="00991BB5" w:rsidRDefault="00991BB5" w:rsidP="00826284">
            <w:pPr>
              <w:rPr>
                <w:bCs/>
              </w:rPr>
            </w:pPr>
          </w:p>
          <w:p w14:paraId="50638E1B" w14:textId="77777777" w:rsidR="00991BB5" w:rsidRDefault="00991BB5" w:rsidP="00826284">
            <w:pPr>
              <w:rPr>
                <w:bCs/>
              </w:rPr>
            </w:pPr>
          </w:p>
          <w:p w14:paraId="164F9041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Komentar:</w:t>
            </w:r>
          </w:p>
          <w:p w14:paraId="055DDD6A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7D03F024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1B207D9B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487F65C5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5A7014D3" w14:textId="77777777" w:rsidR="00991BB5" w:rsidRDefault="00991BB5" w:rsidP="00826284">
            <w:pPr>
              <w:rPr>
                <w:bCs/>
              </w:rPr>
            </w:pPr>
          </w:p>
        </w:tc>
      </w:tr>
    </w:tbl>
    <w:p w14:paraId="43C09E14" w14:textId="77777777" w:rsidR="00991BB5" w:rsidRPr="00D02010" w:rsidRDefault="00991BB5" w:rsidP="00991BB5">
      <w:pPr>
        <w:rPr>
          <w:bCs/>
        </w:rPr>
      </w:pPr>
    </w:p>
    <w:p w14:paraId="11978EF1" w14:textId="77777777" w:rsidR="00272D76" w:rsidRDefault="00272D76" w:rsidP="00272D76"/>
    <w:p w14:paraId="7E53605B" w14:textId="35FC9210" w:rsidR="009360D5" w:rsidRPr="0081555F" w:rsidRDefault="009360D5" w:rsidP="00272D76">
      <w:pPr>
        <w:rPr>
          <w:b/>
          <w:bCs/>
        </w:rPr>
      </w:pPr>
      <w:r w:rsidRPr="0081555F">
        <w:rPr>
          <w:b/>
          <w:bCs/>
        </w:rPr>
        <w:lastRenderedPageBreak/>
        <w:t>Predviđeno opterećenje po ECTS bodovima:</w:t>
      </w:r>
      <w:r w:rsidR="00E32620">
        <w:rPr>
          <w:b/>
          <w:bCs/>
        </w:rPr>
        <w:t xml:space="preserve"> </w:t>
      </w:r>
      <w:r w:rsidR="005B1832">
        <w:rPr>
          <w:b/>
          <w:bCs/>
        </w:rPr>
        <w:tab/>
      </w:r>
      <w:r w:rsidR="003A5CA5">
        <w:rPr>
          <w:b/>
          <w:bCs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360D5" w14:paraId="0F8BB491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FA474B9" w14:textId="77777777" w:rsidR="009360D5" w:rsidRPr="009360D5" w:rsidRDefault="009360D5" w:rsidP="00914E8E">
            <w:pPr>
              <w:spacing w:before="60" w:after="60"/>
              <w:jc w:val="center"/>
              <w:rPr>
                <w:b/>
              </w:rPr>
            </w:pPr>
            <w:r w:rsidRPr="009360D5">
              <w:rPr>
                <w:b/>
              </w:rPr>
              <w:t>ECTS</w:t>
            </w:r>
          </w:p>
        </w:tc>
        <w:tc>
          <w:tcPr>
            <w:tcW w:w="8074" w:type="dxa"/>
            <w:vAlign w:val="center"/>
          </w:tcPr>
          <w:p w14:paraId="431ECC2D" w14:textId="77777777" w:rsidR="009360D5" w:rsidRPr="009360D5" w:rsidRDefault="009360D5" w:rsidP="00914E8E">
            <w:pPr>
              <w:spacing w:before="60" w:after="60"/>
              <w:rPr>
                <w:b/>
              </w:rPr>
            </w:pPr>
            <w:r w:rsidRPr="009360D5">
              <w:rPr>
                <w:b/>
              </w:rPr>
              <w:t>Aktivnost</w:t>
            </w:r>
          </w:p>
        </w:tc>
      </w:tr>
      <w:tr w:rsidR="009360D5" w14:paraId="1CBAD1B4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D9AC676" w14:textId="6E45C7F5" w:rsidR="009360D5" w:rsidRDefault="00DC4532" w:rsidP="00914E8E">
            <w:pPr>
              <w:spacing w:before="60" w:after="60"/>
              <w:jc w:val="center"/>
            </w:pPr>
            <w:r>
              <w:t>3</w:t>
            </w:r>
            <w:r w:rsidR="009360D5">
              <w:t>,5</w:t>
            </w:r>
          </w:p>
        </w:tc>
        <w:tc>
          <w:tcPr>
            <w:tcW w:w="8074" w:type="dxa"/>
            <w:vAlign w:val="center"/>
          </w:tcPr>
          <w:p w14:paraId="35BC8804" w14:textId="77777777" w:rsidR="009360D5" w:rsidRDefault="009360D5" w:rsidP="00914E8E">
            <w:pPr>
              <w:spacing w:before="60" w:after="60"/>
            </w:pPr>
            <w:r>
              <w:t>Početna analiza</w:t>
            </w:r>
          </w:p>
        </w:tc>
      </w:tr>
      <w:tr w:rsidR="00494C37" w14:paraId="4D6B4CE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B82ECFF" w14:textId="0DE28418" w:rsidR="00494C37" w:rsidRDefault="00494C37" w:rsidP="00914E8E">
            <w:pPr>
              <w:spacing w:before="60" w:after="60"/>
              <w:jc w:val="center"/>
            </w:pPr>
            <w:r>
              <w:t>0,5</w:t>
            </w:r>
          </w:p>
        </w:tc>
        <w:tc>
          <w:tcPr>
            <w:tcW w:w="8074" w:type="dxa"/>
            <w:vAlign w:val="center"/>
          </w:tcPr>
          <w:p w14:paraId="68CAF6CF" w14:textId="3A0EFBE4" w:rsidR="00494C37" w:rsidRDefault="00C973DE" w:rsidP="00914E8E">
            <w:pPr>
              <w:spacing w:before="60" w:after="60"/>
            </w:pPr>
            <w:r w:rsidRPr="00C973DE">
              <w:t>Prezentacija praktičnog dijela rada</w:t>
            </w:r>
          </w:p>
        </w:tc>
      </w:tr>
      <w:tr w:rsidR="009360D5" w14:paraId="7DCF021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460BAE79" w14:textId="6EE2DE59" w:rsidR="009360D5" w:rsidRDefault="00DC4532" w:rsidP="00914E8E">
            <w:pPr>
              <w:spacing w:before="60" w:after="60"/>
              <w:jc w:val="center"/>
            </w:pPr>
            <w:r>
              <w:t>5</w:t>
            </w:r>
            <w:r w:rsidR="009360D5">
              <w:t>,0</w:t>
            </w:r>
          </w:p>
        </w:tc>
        <w:tc>
          <w:tcPr>
            <w:tcW w:w="8074" w:type="dxa"/>
            <w:vAlign w:val="center"/>
          </w:tcPr>
          <w:p w14:paraId="493127C1" w14:textId="77777777" w:rsidR="009360D5" w:rsidRDefault="009360D5" w:rsidP="00914E8E">
            <w:pPr>
              <w:spacing w:before="60" w:after="60"/>
            </w:pPr>
            <w:r>
              <w:t>Pisanje rada</w:t>
            </w:r>
          </w:p>
        </w:tc>
      </w:tr>
      <w:tr w:rsidR="009360D5" w14:paraId="73D92E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990D4B3" w14:textId="77777777" w:rsidR="009360D5" w:rsidRDefault="009360D5" w:rsidP="00914E8E">
            <w:pPr>
              <w:spacing w:before="60" w:after="60"/>
              <w:jc w:val="center"/>
            </w:pPr>
            <w:r>
              <w:t>0,5</w:t>
            </w:r>
          </w:p>
        </w:tc>
        <w:tc>
          <w:tcPr>
            <w:tcW w:w="8074" w:type="dxa"/>
            <w:vAlign w:val="center"/>
          </w:tcPr>
          <w:p w14:paraId="143C997E" w14:textId="77777777" w:rsidR="009360D5" w:rsidRDefault="009360D5" w:rsidP="00914E8E">
            <w:pPr>
              <w:spacing w:before="60" w:after="60"/>
            </w:pPr>
            <w:r>
              <w:t>Izrada prezentacije i obrana</w:t>
            </w:r>
          </w:p>
        </w:tc>
      </w:tr>
      <w:tr w:rsidR="00BA18DD" w14:paraId="477DAF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145AF901" w14:textId="23A8AF3A" w:rsidR="00BA18DD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instrText xml:space="preserve"> FORMTEXT </w:instrText>
            </w:r>
            <w:r>
              <w:fldChar w:fldCharType="separate"/>
            </w:r>
            <w:r w:rsidR="00D3693A">
              <w:rPr>
                <w:noProof/>
              </w:rPr>
              <w:t>9,5</w:t>
            </w:r>
            <w:r>
              <w:fldChar w:fldCharType="end"/>
            </w:r>
            <w:bookmarkEnd w:id="8"/>
          </w:p>
        </w:tc>
        <w:tc>
          <w:tcPr>
            <w:tcW w:w="8074" w:type="dxa"/>
            <w:vAlign w:val="center"/>
          </w:tcPr>
          <w:p w14:paraId="010F6AB7" w14:textId="1956FA52" w:rsidR="00BA18DD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instrText xml:space="preserve"> FORMTEXT </w:instrText>
            </w:r>
            <w:r>
              <w:fldChar w:fldCharType="separate"/>
            </w:r>
            <w:r w:rsidR="00D3693A" w:rsidRPr="00D3693A">
              <w:rPr>
                <w:noProof/>
              </w:rPr>
              <w:t>Izrada aplikacije</w:t>
            </w:r>
            <w:r>
              <w:fldChar w:fldCharType="end"/>
            </w:r>
            <w:bookmarkEnd w:id="9"/>
          </w:p>
        </w:tc>
      </w:tr>
      <w:tr w:rsidR="00B756D1" w14:paraId="0770B1EF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4A9C9A7" w14:textId="71FDA1DE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3693A"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30AA1191" w14:textId="2F564244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3693A" w:rsidRPr="00D3693A">
              <w:rPr>
                <w:noProof/>
              </w:rPr>
              <w:t>Testiranje aplikacije</w:t>
            </w:r>
            <w:r>
              <w:fldChar w:fldCharType="end"/>
            </w:r>
          </w:p>
        </w:tc>
      </w:tr>
      <w:tr w:rsidR="00B756D1" w14:paraId="7B703F0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640B4A5" w14:textId="6650EE32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2B5F208B" w14:textId="49CEF09F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5CF5612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8F2237D" w14:textId="65AB9C87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5C484E6C" w14:textId="03A0D258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1450CF3A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4EE48A7" w14:textId="3B726B4D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4465E6B7" w14:textId="2F8B4104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71FA797A" w14:textId="77777777" w:rsidR="009360D5" w:rsidRDefault="009360D5" w:rsidP="00272D76"/>
    <w:p w14:paraId="77489D6D" w14:textId="77777777" w:rsidR="00744DAE" w:rsidRDefault="00744DAE" w:rsidP="00272D76"/>
    <w:p w14:paraId="7A43FEAE" w14:textId="77777777" w:rsidR="00744DAE" w:rsidRDefault="00744DAE" w:rsidP="00272D76">
      <w:pPr>
        <w:sectPr w:rsidR="00744DAE" w:rsidSect="0054207D">
          <w:headerReference w:type="default" r:id="rId7"/>
          <w:footerReference w:type="default" r:id="rId8"/>
          <w:type w:val="continuous"/>
          <w:pgSz w:w="11906" w:h="16838"/>
          <w:pgMar w:top="2127" w:right="1417" w:bottom="1417" w:left="1417" w:header="142" w:footer="288" w:gutter="0"/>
          <w:cols w:space="708"/>
          <w:docGrid w:linePitch="360"/>
        </w:sectPr>
      </w:pPr>
    </w:p>
    <w:p w14:paraId="1682E265" w14:textId="1A8BAC08" w:rsidR="00D02010" w:rsidRPr="0065734A" w:rsidRDefault="00272D76" w:rsidP="003E59B3">
      <w:pPr>
        <w:spacing w:before="480"/>
        <w:rPr>
          <w:b/>
          <w:sz w:val="26"/>
          <w:szCs w:val="26"/>
        </w:rPr>
      </w:pPr>
      <w:r w:rsidRPr="0065734A">
        <w:rPr>
          <w:b/>
          <w:sz w:val="26"/>
          <w:szCs w:val="26"/>
        </w:rPr>
        <w:t>Popis funkcionalnosti</w:t>
      </w:r>
      <w:r w:rsidR="00D2703C" w:rsidRPr="0065734A">
        <w:rPr>
          <w:b/>
          <w:sz w:val="26"/>
          <w:szCs w:val="26"/>
        </w:rPr>
        <w:t xml:space="preserve"> aplikacije, odnosno </w:t>
      </w:r>
      <w:r w:rsidR="00AC5404" w:rsidRPr="0065734A">
        <w:rPr>
          <w:b/>
          <w:sz w:val="26"/>
          <w:szCs w:val="26"/>
        </w:rPr>
        <w:t xml:space="preserve">razrada pojedinačnih </w:t>
      </w:r>
      <w:r w:rsidR="00D2703C" w:rsidRPr="0065734A">
        <w:rPr>
          <w:b/>
          <w:sz w:val="26"/>
          <w:szCs w:val="26"/>
        </w:rPr>
        <w:t>elemenata zadatka</w:t>
      </w:r>
      <w:r w:rsidRPr="0065734A">
        <w:rPr>
          <w:b/>
          <w:sz w:val="26"/>
          <w:szCs w:val="26"/>
        </w:rPr>
        <w:t>:</w:t>
      </w:r>
    </w:p>
    <w:p w14:paraId="483743AE" w14:textId="77777777" w:rsidR="00D02010" w:rsidRDefault="00D02010" w:rsidP="00272D76">
      <w:pPr>
        <w:rPr>
          <w:bCs/>
        </w:rPr>
      </w:pPr>
    </w:p>
    <w:p w14:paraId="34BEAC0F" w14:textId="6B8F02F4" w:rsidR="00CC20C2" w:rsidRDefault="00DA73DB" w:rsidP="00272D76">
      <w:pPr>
        <w:rPr>
          <w:bCs/>
        </w:rPr>
      </w:pPr>
      <w:r>
        <w:rPr>
          <w:bCs/>
        </w:rPr>
        <w:t>Administrator:</w:t>
      </w:r>
      <w:r>
        <w:rPr>
          <w:bCs/>
        </w:rPr>
        <w:br/>
      </w:r>
      <w:r>
        <w:rPr>
          <w:bCs/>
        </w:rPr>
        <w:br/>
      </w:r>
      <w:r w:rsidR="00CC20C2">
        <w:rPr>
          <w:bCs/>
        </w:rPr>
        <w:t xml:space="preserve"> </w:t>
      </w:r>
      <w:r w:rsidR="00CC20C2">
        <w:rPr>
          <w:bCs/>
        </w:rPr>
        <w:tab/>
      </w:r>
      <w:r>
        <w:rPr>
          <w:bCs/>
        </w:rPr>
        <w:t>-</w:t>
      </w:r>
      <w:r w:rsidR="00A33729">
        <w:rPr>
          <w:bCs/>
        </w:rPr>
        <w:t xml:space="preserve"> </w:t>
      </w:r>
      <w:r w:rsidR="003A4336">
        <w:rPr>
          <w:bCs/>
        </w:rPr>
        <w:t>Dodavanje korisnika</w:t>
      </w:r>
    </w:p>
    <w:p w14:paraId="0B29AB89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Ažuriranje korisnika</w:t>
      </w:r>
    </w:p>
    <w:p w14:paraId="38953514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Deaktivacija korisnika</w:t>
      </w:r>
    </w:p>
    <w:p w14:paraId="595EA76C" w14:textId="6977445C" w:rsidR="00CC20C2" w:rsidRDefault="00CC20C2" w:rsidP="00CC20C2">
      <w:pPr>
        <w:ind w:left="708"/>
        <w:rPr>
          <w:bCs/>
        </w:rPr>
      </w:pPr>
      <w:r>
        <w:rPr>
          <w:bCs/>
        </w:rPr>
        <w:t>- Dodjela uloga i prava</w:t>
      </w:r>
      <w:r w:rsidR="00DA73DB">
        <w:rPr>
          <w:bCs/>
        </w:rPr>
        <w:br/>
      </w:r>
      <w:r w:rsidR="00DA73DB">
        <w:rPr>
          <w:bCs/>
        </w:rPr>
        <w:br/>
        <w:t>-</w:t>
      </w:r>
      <w:r w:rsidR="003A4336">
        <w:rPr>
          <w:bCs/>
        </w:rPr>
        <w:t xml:space="preserve"> Upravljanje </w:t>
      </w:r>
      <w:r>
        <w:rPr>
          <w:bCs/>
        </w:rPr>
        <w:t>vrstama atesta, cijene, trajanja</w:t>
      </w:r>
    </w:p>
    <w:p w14:paraId="02A8962B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Dodavanje naručitelja</w:t>
      </w:r>
    </w:p>
    <w:p w14:paraId="70312908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Pristup logovima sustava</w:t>
      </w:r>
    </w:p>
    <w:p w14:paraId="55B9F6C5" w14:textId="4D71B876" w:rsidR="00CC20C2" w:rsidRDefault="00CC20C2" w:rsidP="00CC20C2">
      <w:pPr>
        <w:ind w:firstLine="708"/>
        <w:rPr>
          <w:bCs/>
        </w:rPr>
      </w:pPr>
      <w:r>
        <w:rPr>
          <w:bCs/>
        </w:rPr>
        <w:t>- Pregled statistike (izdani atesti, učinak po radniku, prihod po atestu)</w:t>
      </w:r>
      <w:r>
        <w:rPr>
          <w:bCs/>
        </w:rPr>
        <w:br/>
      </w:r>
      <w:r w:rsidR="00DA73DB">
        <w:rPr>
          <w:bCs/>
        </w:rPr>
        <w:br/>
      </w:r>
      <w:r w:rsidR="00DA73DB">
        <w:rPr>
          <w:bCs/>
        </w:rPr>
        <w:br/>
      </w:r>
      <w:r>
        <w:rPr>
          <w:bCs/>
        </w:rPr>
        <w:t>Manager</w:t>
      </w:r>
      <w:r w:rsidR="00DA73DB">
        <w:rPr>
          <w:bCs/>
        </w:rPr>
        <w:t>:</w:t>
      </w:r>
    </w:p>
    <w:p w14:paraId="095A0860" w14:textId="65CEEC19" w:rsidR="00CC20C2" w:rsidRDefault="00CC20C2" w:rsidP="00272D76">
      <w:pPr>
        <w:rPr>
          <w:bCs/>
        </w:rPr>
      </w:pPr>
      <w:r>
        <w:rPr>
          <w:bCs/>
        </w:rPr>
        <w:tab/>
        <w:t>- Pregled i odgovori na recenzije</w:t>
      </w:r>
    </w:p>
    <w:p w14:paraId="3B08F685" w14:textId="5B87910C" w:rsidR="00CC20C2" w:rsidRDefault="00CC20C2" w:rsidP="00CC20C2">
      <w:pPr>
        <w:ind w:firstLine="708"/>
        <w:rPr>
          <w:bCs/>
        </w:rPr>
      </w:pPr>
      <w:r>
        <w:rPr>
          <w:bCs/>
        </w:rPr>
        <w:t>- Pregled svih zahtjeva</w:t>
      </w:r>
      <w:r w:rsidR="00CE767F">
        <w:rPr>
          <w:bCs/>
        </w:rPr>
        <w:t>(ponuda)</w:t>
      </w:r>
    </w:p>
    <w:p w14:paraId="2AA654D3" w14:textId="1CB6521D" w:rsidR="00CC20C2" w:rsidRDefault="00CC20C2" w:rsidP="00CC20C2">
      <w:pPr>
        <w:ind w:firstLine="708"/>
        <w:rPr>
          <w:bCs/>
        </w:rPr>
      </w:pPr>
      <w:r>
        <w:rPr>
          <w:bCs/>
        </w:rPr>
        <w:t>- Odobravanje zahtjeva</w:t>
      </w:r>
      <w:r w:rsidR="00CE767F">
        <w:rPr>
          <w:bCs/>
        </w:rPr>
        <w:t xml:space="preserve"> (ponuda)</w:t>
      </w:r>
    </w:p>
    <w:p w14:paraId="62813CFF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lastRenderedPageBreak/>
        <w:t>- Kreiranje radnih naloga</w:t>
      </w:r>
    </w:p>
    <w:p w14:paraId="251117A4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Dodjela naloga radniku</w:t>
      </w:r>
    </w:p>
    <w:p w14:paraId="21C88077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Pregled izvještaja</w:t>
      </w:r>
    </w:p>
    <w:p w14:paraId="2E4FF693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Slanje ponude</w:t>
      </w:r>
    </w:p>
    <w:p w14:paraId="1CAF5122" w14:textId="28EE88C9" w:rsidR="00DA73DB" w:rsidRDefault="00CC20C2" w:rsidP="00CC20C2">
      <w:pPr>
        <w:ind w:firstLine="708"/>
        <w:rPr>
          <w:bCs/>
        </w:rPr>
      </w:pPr>
      <w:r>
        <w:rPr>
          <w:bCs/>
        </w:rPr>
        <w:t>- Slanje obavijesti</w:t>
      </w:r>
    </w:p>
    <w:p w14:paraId="0D878969" w14:textId="77777777" w:rsidR="00CC20C2" w:rsidRDefault="00CC20C2" w:rsidP="00CC20C2">
      <w:pPr>
        <w:rPr>
          <w:bCs/>
        </w:rPr>
      </w:pPr>
    </w:p>
    <w:p w14:paraId="15E3EE05" w14:textId="7AF0EB33" w:rsidR="00CC20C2" w:rsidRDefault="00CC20C2" w:rsidP="00CC20C2">
      <w:pPr>
        <w:rPr>
          <w:bCs/>
        </w:rPr>
      </w:pPr>
      <w:r>
        <w:rPr>
          <w:bCs/>
        </w:rPr>
        <w:t>Radnik (Tehničar):</w:t>
      </w:r>
    </w:p>
    <w:p w14:paraId="3BC78D55" w14:textId="6508128E" w:rsidR="00CC20C2" w:rsidRDefault="00CC20C2" w:rsidP="00CC20C2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>Lista zadataka</w:t>
      </w:r>
    </w:p>
    <w:p w14:paraId="3F3438D2" w14:textId="465B5739" w:rsidR="00CC20C2" w:rsidRDefault="00CC20C2" w:rsidP="00CC20C2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>Pregled i uređivanje detalja naloga</w:t>
      </w:r>
    </w:p>
    <w:p w14:paraId="377D2F54" w14:textId="5BB6E8BC" w:rsidR="00CC20C2" w:rsidRDefault="00CC20C2" w:rsidP="00CC20C2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>Dodavanje dokumenata na nalog</w:t>
      </w:r>
    </w:p>
    <w:p w14:paraId="34C13AE1" w14:textId="1DEF7CB0" w:rsidR="00CC20C2" w:rsidRDefault="00CC20C2" w:rsidP="00CC20C2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>Dodavanje bilješki</w:t>
      </w:r>
    </w:p>
    <w:p w14:paraId="60D8C165" w14:textId="2E6D49B4" w:rsidR="00366FC7" w:rsidRPr="00CC20C2" w:rsidRDefault="00366FC7" w:rsidP="00CC20C2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>Preuzimanje naloga</w:t>
      </w:r>
    </w:p>
    <w:p w14:paraId="6DB4DEF2" w14:textId="77777777" w:rsidR="00DA73DB" w:rsidRDefault="00DA73DB" w:rsidP="00272D76">
      <w:pPr>
        <w:rPr>
          <w:bCs/>
        </w:rPr>
      </w:pPr>
    </w:p>
    <w:p w14:paraId="1A196725" w14:textId="77777777" w:rsidR="00CC20C2" w:rsidRDefault="00DA73DB" w:rsidP="00272D76">
      <w:pPr>
        <w:rPr>
          <w:bCs/>
        </w:rPr>
      </w:pPr>
      <w:r>
        <w:rPr>
          <w:bCs/>
        </w:rPr>
        <w:t>Korisnik/unajmljivač:</w:t>
      </w:r>
    </w:p>
    <w:p w14:paraId="53E6EA36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Uređivanje svog profila</w:t>
      </w:r>
    </w:p>
    <w:p w14:paraId="309B75B9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>- Izrada profila</w:t>
      </w:r>
    </w:p>
    <w:p w14:paraId="10F5561D" w14:textId="43DF4E71" w:rsidR="00CC20C2" w:rsidRDefault="00CC20C2" w:rsidP="009E4930">
      <w:pPr>
        <w:ind w:left="708"/>
        <w:rPr>
          <w:bCs/>
        </w:rPr>
      </w:pPr>
      <w:r>
        <w:rPr>
          <w:bCs/>
        </w:rPr>
        <w:t xml:space="preserve">- </w:t>
      </w:r>
      <w:r w:rsidR="009E4930">
        <w:rPr>
          <w:bCs/>
        </w:rPr>
        <w:t xml:space="preserve">Zahtjev </w:t>
      </w:r>
      <w:r>
        <w:rPr>
          <w:bCs/>
        </w:rPr>
        <w:t>ponude</w:t>
      </w:r>
    </w:p>
    <w:p w14:paraId="0431BA09" w14:textId="77777777" w:rsidR="00CC20C2" w:rsidRDefault="00CC20C2" w:rsidP="00CC20C2">
      <w:pPr>
        <w:ind w:firstLine="708"/>
        <w:rPr>
          <w:bCs/>
        </w:rPr>
      </w:pPr>
      <w:r>
        <w:rPr>
          <w:bCs/>
        </w:rPr>
        <w:t xml:space="preserve">- Primanje obavijesti </w:t>
      </w:r>
    </w:p>
    <w:p w14:paraId="1022A83E" w14:textId="26362F3C" w:rsidR="003A4336" w:rsidRDefault="00CC20C2" w:rsidP="00CC20C2">
      <w:pPr>
        <w:ind w:firstLine="708"/>
        <w:rPr>
          <w:bCs/>
        </w:rPr>
      </w:pPr>
      <w:r>
        <w:rPr>
          <w:bCs/>
        </w:rPr>
        <w:t>- Ostavljanje recenzije</w:t>
      </w:r>
      <w:r w:rsidR="00DA73DB">
        <w:rPr>
          <w:bCs/>
        </w:rPr>
        <w:br/>
      </w:r>
      <w:r w:rsidR="00DA73DB">
        <w:rPr>
          <w:bCs/>
        </w:rPr>
        <w:br/>
      </w:r>
      <w:r>
        <w:rPr>
          <w:bCs/>
        </w:rPr>
        <w:t>Tehnički zahtjevi:</w:t>
      </w:r>
    </w:p>
    <w:p w14:paraId="4164AA96" w14:textId="0597482B" w:rsidR="00CC20C2" w:rsidRDefault="00CC20C2" w:rsidP="00CC20C2">
      <w:pPr>
        <w:ind w:firstLine="708"/>
        <w:rPr>
          <w:bCs/>
        </w:rPr>
      </w:pPr>
      <w:r>
        <w:rPr>
          <w:bCs/>
        </w:rPr>
        <w:t>- Sigurnost pri prijavi u sustav</w:t>
      </w:r>
    </w:p>
    <w:p w14:paraId="156C9E81" w14:textId="4CC73750" w:rsidR="00CC20C2" w:rsidRDefault="00CC20C2" w:rsidP="00CC20C2">
      <w:pPr>
        <w:ind w:firstLine="708"/>
        <w:rPr>
          <w:bCs/>
        </w:rPr>
      </w:pPr>
      <w:r>
        <w:rPr>
          <w:bCs/>
        </w:rPr>
        <w:t>- Autorizacija pri pristupu sustavu</w:t>
      </w:r>
    </w:p>
    <w:p w14:paraId="22796D8A" w14:textId="641F87D7" w:rsidR="00CC20C2" w:rsidRDefault="00CC20C2" w:rsidP="00CC20C2">
      <w:pPr>
        <w:ind w:firstLine="708"/>
        <w:rPr>
          <w:bCs/>
        </w:rPr>
      </w:pPr>
      <w:r>
        <w:rPr>
          <w:bCs/>
        </w:rPr>
        <w:t>- Uređivanje po ulogama</w:t>
      </w:r>
    </w:p>
    <w:p w14:paraId="66D44D4B" w14:textId="63F9C07F" w:rsidR="00CC20C2" w:rsidRDefault="00CC20C2" w:rsidP="00CC20C2">
      <w:pPr>
        <w:ind w:firstLine="708"/>
        <w:rPr>
          <w:bCs/>
        </w:rPr>
      </w:pPr>
      <w:r>
        <w:rPr>
          <w:bCs/>
        </w:rPr>
        <w:t>- Korištenje SQL baze podataka</w:t>
      </w:r>
    </w:p>
    <w:p w14:paraId="491D4F18" w14:textId="30CFA220" w:rsidR="00CC20C2" w:rsidRDefault="00CC20C2" w:rsidP="00CC20C2">
      <w:pPr>
        <w:ind w:firstLine="708"/>
        <w:rPr>
          <w:bCs/>
        </w:rPr>
      </w:pPr>
      <w:r>
        <w:rPr>
          <w:bCs/>
        </w:rPr>
        <w:t xml:space="preserve">- Izrada kroz SOA (Service </w:t>
      </w:r>
      <w:proofErr w:type="spellStart"/>
      <w:r>
        <w:rPr>
          <w:bCs/>
        </w:rPr>
        <w:t>oriented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architecture</w:t>
      </w:r>
      <w:proofErr w:type="spellEnd"/>
      <w:r>
        <w:rPr>
          <w:bCs/>
        </w:rPr>
        <w:t>)</w:t>
      </w:r>
      <w:r>
        <w:rPr>
          <w:bCs/>
        </w:rPr>
        <w:br/>
      </w:r>
      <w:r>
        <w:rPr>
          <w:bCs/>
        </w:rPr>
        <w:tab/>
        <w:t>- Izrada kroz DDD (</w:t>
      </w:r>
      <w:proofErr w:type="spellStart"/>
      <w:r>
        <w:rPr>
          <w:bCs/>
        </w:rPr>
        <w:t>Domain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Driven</w:t>
      </w:r>
      <w:proofErr w:type="spellEnd"/>
      <w:r>
        <w:rPr>
          <w:bCs/>
        </w:rPr>
        <w:t xml:space="preserve"> Design)</w:t>
      </w:r>
    </w:p>
    <w:p w14:paraId="0B25E3A8" w14:textId="6E86FDC6" w:rsidR="00CC20C2" w:rsidRDefault="00CC20C2" w:rsidP="00CC20C2">
      <w:pPr>
        <w:ind w:firstLine="708"/>
        <w:rPr>
          <w:bCs/>
        </w:rPr>
      </w:pPr>
      <w:r>
        <w:rPr>
          <w:bCs/>
        </w:rPr>
        <w:t xml:space="preserve">- Izrada kroz </w:t>
      </w:r>
      <w:proofErr w:type="spellStart"/>
      <w:r>
        <w:rPr>
          <w:bCs/>
        </w:rPr>
        <w:t>mikroservisni</w:t>
      </w:r>
      <w:proofErr w:type="spellEnd"/>
      <w:r>
        <w:rPr>
          <w:bCs/>
        </w:rPr>
        <w:t xml:space="preserve"> pr</w:t>
      </w:r>
      <w:r w:rsidR="003702CF">
        <w:rPr>
          <w:bCs/>
        </w:rPr>
        <w:t>i</w:t>
      </w:r>
      <w:r>
        <w:rPr>
          <w:bCs/>
        </w:rPr>
        <w:t>stup</w:t>
      </w:r>
    </w:p>
    <w:p w14:paraId="6D8D36F2" w14:textId="70BF2A02" w:rsidR="00CC20C2" w:rsidRPr="003A4336" w:rsidRDefault="00CC20C2" w:rsidP="00CC20C2">
      <w:pPr>
        <w:ind w:firstLine="708"/>
        <w:rPr>
          <w:bCs/>
        </w:rPr>
      </w:pPr>
      <w:r>
        <w:rPr>
          <w:bCs/>
        </w:rPr>
        <w:t>- Izrada kroz monolitni pristup</w:t>
      </w:r>
    </w:p>
    <w:p w14:paraId="19AF4A5F" w14:textId="553DD0F6" w:rsidR="00DA73DB" w:rsidRPr="003A4336" w:rsidRDefault="00DA73DB" w:rsidP="003A4336">
      <w:pPr>
        <w:pStyle w:val="ListParagraph"/>
        <w:rPr>
          <w:bCs/>
        </w:rPr>
      </w:pPr>
      <w:r w:rsidRPr="003A4336">
        <w:rPr>
          <w:bCs/>
        </w:rPr>
        <w:br/>
        <w:t>…</w:t>
      </w:r>
    </w:p>
    <w:p w14:paraId="2ABE8CB9" w14:textId="77777777" w:rsidR="0054207D" w:rsidRDefault="0054207D" w:rsidP="00272D76">
      <w:pPr>
        <w:rPr>
          <w:bCs/>
        </w:rPr>
      </w:pPr>
    </w:p>
    <w:p w14:paraId="2DE89F26" w14:textId="77777777" w:rsidR="0054207D" w:rsidRDefault="0054207D" w:rsidP="00272D76">
      <w:pPr>
        <w:rPr>
          <w:bCs/>
        </w:rPr>
      </w:pPr>
    </w:p>
    <w:p w14:paraId="3CFDF6DE" w14:textId="77777777" w:rsidR="00B97784" w:rsidRDefault="00B97784" w:rsidP="00272D76">
      <w:pPr>
        <w:rPr>
          <w:bCs/>
        </w:rPr>
      </w:pPr>
    </w:p>
    <w:p w14:paraId="3B0EB375" w14:textId="77777777" w:rsidR="00991BB5" w:rsidRPr="00D02010" w:rsidRDefault="00991BB5">
      <w:pPr>
        <w:rPr>
          <w:bCs/>
        </w:rPr>
      </w:pPr>
    </w:p>
    <w:sectPr w:rsidR="00991BB5" w:rsidRPr="00D02010" w:rsidSect="0054207D">
      <w:type w:val="continuous"/>
      <w:pgSz w:w="11906" w:h="16838"/>
      <w:pgMar w:top="2127" w:right="1417" w:bottom="1417" w:left="1417" w:header="142" w:footer="28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9AC1" w14:textId="77777777" w:rsidR="004742A6" w:rsidRDefault="004742A6" w:rsidP="00BC3DA4">
      <w:pPr>
        <w:spacing w:after="0" w:line="240" w:lineRule="auto"/>
      </w:pPr>
      <w:r>
        <w:separator/>
      </w:r>
    </w:p>
  </w:endnote>
  <w:endnote w:type="continuationSeparator" w:id="0">
    <w:p w14:paraId="37F84A2C" w14:textId="77777777" w:rsidR="004742A6" w:rsidRDefault="004742A6" w:rsidP="00BC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2097" w14:textId="77777777" w:rsidR="00BC3DA4" w:rsidRDefault="00BC3DA4" w:rsidP="00BC3DA4">
    <w:pPr>
      <w:pStyle w:val="Footer"/>
      <w:ind w:hanging="851"/>
      <w:jc w:val="center"/>
    </w:pPr>
    <w:r>
      <w:rPr>
        <w:noProof/>
        <w:lang w:eastAsia="hr-HR" w:bidi="as-IN"/>
      </w:rPr>
      <w:drawing>
        <wp:inline distT="0" distB="0" distL="0" distR="0" wp14:anchorId="37806A80" wp14:editId="54827B47">
          <wp:extent cx="6740886" cy="604837"/>
          <wp:effectExtent l="0" t="0" r="3175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MEMO_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5130" cy="607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21787" w14:textId="77777777" w:rsidR="004742A6" w:rsidRDefault="004742A6" w:rsidP="00BC3DA4">
      <w:pPr>
        <w:spacing w:after="0" w:line="240" w:lineRule="auto"/>
      </w:pPr>
      <w:r>
        <w:separator/>
      </w:r>
    </w:p>
  </w:footnote>
  <w:footnote w:type="continuationSeparator" w:id="0">
    <w:p w14:paraId="3C546A4B" w14:textId="77777777" w:rsidR="004742A6" w:rsidRDefault="004742A6" w:rsidP="00BC3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69AC" w14:textId="77777777" w:rsidR="00BC3DA4" w:rsidRDefault="00BC3DA4" w:rsidP="00BC3DA4">
    <w:pPr>
      <w:pStyle w:val="Header"/>
      <w:ind w:hanging="709"/>
    </w:pPr>
    <w:r>
      <w:rPr>
        <w:noProof/>
        <w:lang w:eastAsia="hr-HR" w:bidi="as-IN"/>
      </w:rPr>
      <w:drawing>
        <wp:inline distT="0" distB="0" distL="0" distR="0" wp14:anchorId="1AE7D562" wp14:editId="4AF1C0DB">
          <wp:extent cx="6692982" cy="1328168"/>
          <wp:effectExtent l="0" t="0" r="0" b="571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O_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6134" cy="1344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5783"/>
    <w:multiLevelType w:val="hybridMultilevel"/>
    <w:tmpl w:val="EEB0677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96BB8"/>
    <w:multiLevelType w:val="hybridMultilevel"/>
    <w:tmpl w:val="83BA1774"/>
    <w:lvl w:ilvl="0" w:tplc="F8F220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25156"/>
    <w:multiLevelType w:val="hybridMultilevel"/>
    <w:tmpl w:val="211215FC"/>
    <w:lvl w:ilvl="0" w:tplc="ADCAAD8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E444FF4"/>
    <w:multiLevelType w:val="hybridMultilevel"/>
    <w:tmpl w:val="DE145D20"/>
    <w:lvl w:ilvl="0" w:tplc="304059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7408A"/>
    <w:multiLevelType w:val="hybridMultilevel"/>
    <w:tmpl w:val="7902B7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C1965"/>
    <w:multiLevelType w:val="hybridMultilevel"/>
    <w:tmpl w:val="008AFC84"/>
    <w:lvl w:ilvl="0" w:tplc="834443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A6BEC"/>
    <w:multiLevelType w:val="hybridMultilevel"/>
    <w:tmpl w:val="0F54759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70FF3"/>
    <w:multiLevelType w:val="hybridMultilevel"/>
    <w:tmpl w:val="0F6C285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096889">
    <w:abstractNumId w:val="4"/>
  </w:num>
  <w:num w:numId="2" w16cid:durableId="217934257">
    <w:abstractNumId w:val="5"/>
  </w:num>
  <w:num w:numId="3" w16cid:durableId="145823590">
    <w:abstractNumId w:val="7"/>
  </w:num>
  <w:num w:numId="4" w16cid:durableId="1891500170">
    <w:abstractNumId w:val="0"/>
  </w:num>
  <w:num w:numId="5" w16cid:durableId="1839732469">
    <w:abstractNumId w:val="6"/>
  </w:num>
  <w:num w:numId="6" w16cid:durableId="114638462">
    <w:abstractNumId w:val="3"/>
  </w:num>
  <w:num w:numId="7" w16cid:durableId="510340515">
    <w:abstractNumId w:val="1"/>
  </w:num>
  <w:num w:numId="8" w16cid:durableId="1994262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attachedTemplate r:id="rId1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D76"/>
    <w:rsid w:val="0001608B"/>
    <w:rsid w:val="000332B7"/>
    <w:rsid w:val="000460B3"/>
    <w:rsid w:val="0005178F"/>
    <w:rsid w:val="0006255B"/>
    <w:rsid w:val="0009112C"/>
    <w:rsid w:val="00097FCD"/>
    <w:rsid w:val="000E7026"/>
    <w:rsid w:val="00143A4B"/>
    <w:rsid w:val="001573F8"/>
    <w:rsid w:val="001752B8"/>
    <w:rsid w:val="001B26EB"/>
    <w:rsid w:val="001C497A"/>
    <w:rsid w:val="001C6730"/>
    <w:rsid w:val="001C7185"/>
    <w:rsid w:val="001D5FA8"/>
    <w:rsid w:val="00203599"/>
    <w:rsid w:val="00205BDD"/>
    <w:rsid w:val="00222D8E"/>
    <w:rsid w:val="002568BE"/>
    <w:rsid w:val="00272D76"/>
    <w:rsid w:val="002810C3"/>
    <w:rsid w:val="00286D52"/>
    <w:rsid w:val="002A72BD"/>
    <w:rsid w:val="002B37E3"/>
    <w:rsid w:val="002C4338"/>
    <w:rsid w:val="002E5AD0"/>
    <w:rsid w:val="002F2A23"/>
    <w:rsid w:val="002F7DD8"/>
    <w:rsid w:val="00311380"/>
    <w:rsid w:val="00312342"/>
    <w:rsid w:val="00316B1C"/>
    <w:rsid w:val="00331E77"/>
    <w:rsid w:val="003501C0"/>
    <w:rsid w:val="003652D4"/>
    <w:rsid w:val="00366FC7"/>
    <w:rsid w:val="003702CF"/>
    <w:rsid w:val="00376177"/>
    <w:rsid w:val="003810F6"/>
    <w:rsid w:val="003905C5"/>
    <w:rsid w:val="003908D3"/>
    <w:rsid w:val="003A4336"/>
    <w:rsid w:val="003A5CA5"/>
    <w:rsid w:val="003B7D15"/>
    <w:rsid w:val="003E59B3"/>
    <w:rsid w:val="003F704C"/>
    <w:rsid w:val="004201BB"/>
    <w:rsid w:val="00444EBE"/>
    <w:rsid w:val="00452BD7"/>
    <w:rsid w:val="004742A6"/>
    <w:rsid w:val="0047664D"/>
    <w:rsid w:val="00493AEA"/>
    <w:rsid w:val="00494C37"/>
    <w:rsid w:val="004E1A75"/>
    <w:rsid w:val="00525D66"/>
    <w:rsid w:val="0054207D"/>
    <w:rsid w:val="00546882"/>
    <w:rsid w:val="005526FB"/>
    <w:rsid w:val="00594981"/>
    <w:rsid w:val="005B1832"/>
    <w:rsid w:val="00606906"/>
    <w:rsid w:val="00610553"/>
    <w:rsid w:val="0065734A"/>
    <w:rsid w:val="006A1E52"/>
    <w:rsid w:val="006D2D0B"/>
    <w:rsid w:val="006F57E1"/>
    <w:rsid w:val="006F76D0"/>
    <w:rsid w:val="00707C20"/>
    <w:rsid w:val="00740DCF"/>
    <w:rsid w:val="00744DAE"/>
    <w:rsid w:val="0076531E"/>
    <w:rsid w:val="00797E47"/>
    <w:rsid w:val="007E1B00"/>
    <w:rsid w:val="0081555F"/>
    <w:rsid w:val="00854FBF"/>
    <w:rsid w:val="00874C9C"/>
    <w:rsid w:val="00886CAE"/>
    <w:rsid w:val="00894C1B"/>
    <w:rsid w:val="008B746F"/>
    <w:rsid w:val="00906CBD"/>
    <w:rsid w:val="00907F31"/>
    <w:rsid w:val="00914E8E"/>
    <w:rsid w:val="009360D5"/>
    <w:rsid w:val="00957C8C"/>
    <w:rsid w:val="00962DFE"/>
    <w:rsid w:val="00967C36"/>
    <w:rsid w:val="00970447"/>
    <w:rsid w:val="00976400"/>
    <w:rsid w:val="00991BB5"/>
    <w:rsid w:val="00992478"/>
    <w:rsid w:val="009A6074"/>
    <w:rsid w:val="009B38FF"/>
    <w:rsid w:val="009D2E82"/>
    <w:rsid w:val="009E1303"/>
    <w:rsid w:val="009E4930"/>
    <w:rsid w:val="009F11ED"/>
    <w:rsid w:val="00A02C56"/>
    <w:rsid w:val="00A100E1"/>
    <w:rsid w:val="00A11059"/>
    <w:rsid w:val="00A16DDB"/>
    <w:rsid w:val="00A224AD"/>
    <w:rsid w:val="00A33729"/>
    <w:rsid w:val="00A431BA"/>
    <w:rsid w:val="00AA606B"/>
    <w:rsid w:val="00AC1EC6"/>
    <w:rsid w:val="00AC5404"/>
    <w:rsid w:val="00AD2E59"/>
    <w:rsid w:val="00AD33BB"/>
    <w:rsid w:val="00AD3522"/>
    <w:rsid w:val="00B06130"/>
    <w:rsid w:val="00B14C63"/>
    <w:rsid w:val="00B47A5C"/>
    <w:rsid w:val="00B756D1"/>
    <w:rsid w:val="00B96376"/>
    <w:rsid w:val="00B97784"/>
    <w:rsid w:val="00BA18DD"/>
    <w:rsid w:val="00BB3FD9"/>
    <w:rsid w:val="00BC3DA4"/>
    <w:rsid w:val="00C444C4"/>
    <w:rsid w:val="00C973DE"/>
    <w:rsid w:val="00CB28C9"/>
    <w:rsid w:val="00CC20C2"/>
    <w:rsid w:val="00CC7843"/>
    <w:rsid w:val="00CD04B0"/>
    <w:rsid w:val="00CD2192"/>
    <w:rsid w:val="00CE5895"/>
    <w:rsid w:val="00CE767F"/>
    <w:rsid w:val="00D02010"/>
    <w:rsid w:val="00D2703C"/>
    <w:rsid w:val="00D3693A"/>
    <w:rsid w:val="00D45CA4"/>
    <w:rsid w:val="00D70A60"/>
    <w:rsid w:val="00D7135D"/>
    <w:rsid w:val="00DA73DB"/>
    <w:rsid w:val="00DB2E52"/>
    <w:rsid w:val="00DC4532"/>
    <w:rsid w:val="00DD514B"/>
    <w:rsid w:val="00E14924"/>
    <w:rsid w:val="00E155CF"/>
    <w:rsid w:val="00E16826"/>
    <w:rsid w:val="00E32620"/>
    <w:rsid w:val="00E35E42"/>
    <w:rsid w:val="00E406E5"/>
    <w:rsid w:val="00E57876"/>
    <w:rsid w:val="00E850A8"/>
    <w:rsid w:val="00E85F43"/>
    <w:rsid w:val="00E93180"/>
    <w:rsid w:val="00EB553B"/>
    <w:rsid w:val="00EE57F1"/>
    <w:rsid w:val="00F11169"/>
    <w:rsid w:val="00F141E6"/>
    <w:rsid w:val="00F316C0"/>
    <w:rsid w:val="00FA0AC3"/>
    <w:rsid w:val="00FA2FA3"/>
    <w:rsid w:val="00FB2946"/>
    <w:rsid w:val="00FB4EE6"/>
    <w:rsid w:val="00FD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154228"/>
  <w15:chartTrackingRefBased/>
  <w15:docId w15:val="{020579AF-8A78-4125-876A-A23B6F3E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DA4"/>
  </w:style>
  <w:style w:type="paragraph" w:styleId="Footer">
    <w:name w:val="footer"/>
    <w:basedOn w:val="Normal"/>
    <w:link w:val="Foot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DA4"/>
  </w:style>
  <w:style w:type="table" w:styleId="TableGrid">
    <w:name w:val="Table Grid"/>
    <w:basedOn w:val="TableNormal"/>
    <w:uiPriority w:val="39"/>
    <w:rsid w:val="0027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D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7D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ve\Razno%20-%20SOSS\Formulari\Zavrsni\zahtjevi\Zahtjev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C:\Ive\Razno - SOSS\Formulari\Zavrsni\zahtjevi\Zahtjevi.dotx</Template>
  <TotalTime>177</TotalTime>
  <Pages>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</dc:creator>
  <cp:keywords/>
  <dc:description/>
  <cp:lastModifiedBy>Toni</cp:lastModifiedBy>
  <cp:revision>43</cp:revision>
  <cp:lastPrinted>2024-11-05T10:52:00Z</cp:lastPrinted>
  <dcterms:created xsi:type="dcterms:W3CDTF">2024-11-05T05:21:00Z</dcterms:created>
  <dcterms:modified xsi:type="dcterms:W3CDTF">2026-03-10T18:48:00Z</dcterms:modified>
</cp:coreProperties>
</file>